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4869" w:rsidRDefault="00FD0FBD" w:rsidP="00925929">
      <w:pPr>
        <w:jc w:val="right"/>
        <w:rPr>
          <w:sz w:val="36"/>
        </w:rPr>
      </w:pPr>
      <w:r w:rsidRPr="00FD0FBD">
        <w:rPr>
          <w:sz w:val="36"/>
        </w:rPr>
        <w:t>PR</w:t>
      </w:r>
      <w:r>
        <w:rPr>
          <w:sz w:val="36"/>
        </w:rPr>
        <w:t>O</w:t>
      </w:r>
      <w:r w:rsidRPr="00FD0FBD">
        <w:rPr>
          <w:sz w:val="36"/>
        </w:rPr>
        <w:t xml:space="preserve">PUESTA </w:t>
      </w:r>
      <w:r w:rsidR="00F30AA8">
        <w:rPr>
          <w:sz w:val="36"/>
        </w:rPr>
        <w:t>90</w:t>
      </w:r>
    </w:p>
    <w:p w:rsidR="00583EED" w:rsidRPr="00EB606B" w:rsidRDefault="00EB606B" w:rsidP="00831E3B">
      <w:r w:rsidRPr="00EB606B">
        <w:t>TÍTULO:</w:t>
      </w:r>
    </w:p>
    <w:p w:rsidR="00EB606B" w:rsidRPr="00EB606B" w:rsidRDefault="00EB606B" w:rsidP="00EB606B">
      <w:r w:rsidRPr="00EB606B">
        <w:t xml:space="preserve">Vallado de seguridad en la c/la pozas a la altura de los </w:t>
      </w:r>
      <w:proofErr w:type="spellStart"/>
      <w:r w:rsidRPr="00EB606B">
        <w:t>numeros</w:t>
      </w:r>
      <w:proofErr w:type="spellEnd"/>
      <w:r w:rsidRPr="00EB606B">
        <w:t xml:space="preserve"> 179 paso de peatones frente </w:t>
      </w:r>
      <w:proofErr w:type="spellStart"/>
      <w:r w:rsidRPr="00EB606B">
        <w:t>carrefour</w:t>
      </w:r>
      <w:proofErr w:type="spellEnd"/>
      <w:r w:rsidRPr="00EB606B">
        <w:t xml:space="preserve"> muy peligroso</w:t>
      </w:r>
    </w:p>
    <w:p w:rsidR="00EB606B" w:rsidRPr="00EB606B" w:rsidRDefault="00EB606B" w:rsidP="00EB606B">
      <w:r w:rsidRPr="00EB606B">
        <w:t>DESCRIPCIÓN DE LA PROPUESTA:</w:t>
      </w:r>
    </w:p>
    <w:p w:rsidR="00EB606B" w:rsidRPr="00EB606B" w:rsidRDefault="00EB606B" w:rsidP="00EB606B">
      <w:r w:rsidRPr="00EB606B">
        <w:t xml:space="preserve">Ante el incremento masivo del trafico por la calle de las pozas y las velocidades a la que suben y bajan los </w:t>
      </w:r>
      <w:proofErr w:type="spellStart"/>
      <w:r w:rsidRPr="00EB606B">
        <w:t>vehiculos</w:t>
      </w:r>
      <w:proofErr w:type="spellEnd"/>
      <w:r w:rsidRPr="00EB606B">
        <w:t xml:space="preserve"> y debido a la cantidad de gente que transita por este barrio y la estrechez de las aceras creo que es necesario por la seguridad de los viandantes poner un vallado entre la acera y la carretera tipo el que os muestro en el documento </w:t>
      </w:r>
      <w:proofErr w:type="spellStart"/>
      <w:r w:rsidRPr="00EB606B">
        <w:t>adjunto,un</w:t>
      </w:r>
      <w:proofErr w:type="spellEnd"/>
      <w:r w:rsidRPr="00EB606B">
        <w:t xml:space="preserve"> vallado </w:t>
      </w:r>
      <w:proofErr w:type="spellStart"/>
      <w:r w:rsidRPr="00EB606B">
        <w:t>esvelto</w:t>
      </w:r>
      <w:proofErr w:type="spellEnd"/>
      <w:r w:rsidRPr="00EB606B">
        <w:t xml:space="preserve"> y bonito y que </w:t>
      </w:r>
      <w:proofErr w:type="spellStart"/>
      <w:r w:rsidRPr="00EB606B">
        <w:t>tambien</w:t>
      </w:r>
      <w:proofErr w:type="spellEnd"/>
      <w:r w:rsidRPr="00EB606B">
        <w:t xml:space="preserve">  permita a los coches que salen de los garajes de dichos bloque poder tener buena visibilidad .Creo que no es una medida cara y se </w:t>
      </w:r>
      <w:proofErr w:type="spellStart"/>
      <w:r w:rsidRPr="00EB606B">
        <w:t>podria</w:t>
      </w:r>
      <w:proofErr w:type="spellEnd"/>
      <w:r w:rsidRPr="00EB606B">
        <w:t xml:space="preserve"> hacer con poco presupuesto ya que </w:t>
      </w:r>
      <w:proofErr w:type="spellStart"/>
      <w:r w:rsidRPr="00EB606B">
        <w:t>algun</w:t>
      </w:r>
      <w:proofErr w:type="spellEnd"/>
      <w:r w:rsidRPr="00EB606B">
        <w:t xml:space="preserve"> </w:t>
      </w:r>
      <w:proofErr w:type="spellStart"/>
      <w:r w:rsidRPr="00EB606B">
        <w:t>dia</w:t>
      </w:r>
      <w:proofErr w:type="spellEnd"/>
      <w:r w:rsidRPr="00EB606B">
        <w:t xml:space="preserve"> va a haber </w:t>
      </w:r>
      <w:proofErr w:type="spellStart"/>
      <w:r w:rsidRPr="00EB606B">
        <w:t>algun</w:t>
      </w:r>
      <w:proofErr w:type="spellEnd"/>
      <w:r w:rsidRPr="00EB606B">
        <w:t xml:space="preserve"> disgusto en esa zona puesto que hay </w:t>
      </w:r>
      <w:proofErr w:type="spellStart"/>
      <w:r w:rsidRPr="00EB606B">
        <w:t>muchisimo</w:t>
      </w:r>
      <w:proofErr w:type="spellEnd"/>
      <w:r w:rsidRPr="00EB606B">
        <w:t xml:space="preserve"> trafico y como dije los coches suben a mucha velocidad y es una zona muy transitada debido a la proximidad del polideportivo y diversos supermercados</w:t>
      </w:r>
    </w:p>
    <w:p w:rsidR="00EB606B" w:rsidRPr="00EB606B" w:rsidRDefault="00EB606B" w:rsidP="00EB606B">
      <w:proofErr w:type="spellStart"/>
      <w:r w:rsidRPr="00EB606B">
        <w:t>Tambien</w:t>
      </w:r>
      <w:proofErr w:type="spellEnd"/>
      <w:r w:rsidRPr="00EB606B">
        <w:t xml:space="preserve"> </w:t>
      </w:r>
      <w:proofErr w:type="spellStart"/>
      <w:r w:rsidRPr="00EB606B">
        <w:t>habria</w:t>
      </w:r>
      <w:proofErr w:type="spellEnd"/>
      <w:r w:rsidRPr="00EB606B">
        <w:t xml:space="preserve"> que ver como poder hacer </w:t>
      </w:r>
      <w:proofErr w:type="spellStart"/>
      <w:r w:rsidRPr="00EB606B">
        <w:t>mas</w:t>
      </w:r>
      <w:proofErr w:type="spellEnd"/>
      <w:r w:rsidRPr="00EB606B">
        <w:t xml:space="preserve"> seguro el paso de peatones al </w:t>
      </w:r>
      <w:proofErr w:type="spellStart"/>
      <w:r w:rsidRPr="00EB606B">
        <w:t>carrefour</w:t>
      </w:r>
      <w:proofErr w:type="spellEnd"/>
      <w:r w:rsidRPr="00EB606B">
        <w:t xml:space="preserve"> y gasolinera gal ya que ese paso de peatones en muy peligroso yo ya he </w:t>
      </w:r>
      <w:proofErr w:type="spellStart"/>
      <w:r w:rsidRPr="00EB606B">
        <w:t>tendio</w:t>
      </w:r>
      <w:proofErr w:type="spellEnd"/>
      <w:r w:rsidRPr="00EB606B">
        <w:t xml:space="preserve"> varios sustos.</w:t>
      </w:r>
    </w:p>
    <w:p w:rsidR="00EB606B" w:rsidRPr="00EB606B" w:rsidRDefault="00EB606B" w:rsidP="00EB606B">
      <w:r w:rsidRPr="00EB606B">
        <w:t>POR QUÉ CONTRIBUYE AL BIEN COMÚN:</w:t>
      </w:r>
    </w:p>
    <w:p w:rsidR="00EB606B" w:rsidRPr="00EB606B" w:rsidRDefault="00EB606B" w:rsidP="00EB606B">
      <w:r w:rsidRPr="00EB606B">
        <w:t xml:space="preserve">Para evitar accidentes y atropellos a los </w:t>
      </w:r>
      <w:proofErr w:type="spellStart"/>
      <w:r w:rsidRPr="00EB606B">
        <w:t>viandantes.En</w:t>
      </w:r>
      <w:proofErr w:type="spellEnd"/>
      <w:r w:rsidRPr="00EB606B">
        <w:t xml:space="preserve"> esta zona muy transitada y cada vez más, los </w:t>
      </w:r>
      <w:proofErr w:type="spellStart"/>
      <w:r w:rsidRPr="00EB606B">
        <w:t>vehiculos</w:t>
      </w:r>
      <w:proofErr w:type="spellEnd"/>
      <w:r w:rsidRPr="00EB606B">
        <w:t xml:space="preserve"> pasan muy deprisa.</w:t>
      </w:r>
    </w:p>
    <w:p w:rsidR="00EB606B" w:rsidRDefault="00EB606B" w:rsidP="00EB606B">
      <w:pPr>
        <w:rPr>
          <w:rFonts w:cs="AvenirLTStd-Light"/>
        </w:rPr>
      </w:pPr>
      <w:r w:rsidRPr="00EB606B">
        <w:rPr>
          <w:rFonts w:cs="AvenirLTStd-Light"/>
        </w:rPr>
        <w:t>OTROS DATOS. ANOTA AQUÍ SI APORTAS ALGÚN TIPO DE DOCUMENTACIÓN DE SOPORTE A LA PROPUESTA:</w:t>
      </w:r>
    </w:p>
    <w:p w:rsidR="00EB606B" w:rsidRDefault="00EB606B" w:rsidP="00EB606B">
      <w:pPr>
        <w:rPr>
          <w:rFonts w:cs="AvenirLTStd-Light"/>
        </w:rPr>
      </w:pPr>
      <w:proofErr w:type="gramStart"/>
      <w:r w:rsidRPr="00EB606B">
        <w:rPr>
          <w:rFonts w:cs="AvenirLTStd-Light"/>
        </w:rPr>
        <w:t>adjunto</w:t>
      </w:r>
      <w:proofErr w:type="gramEnd"/>
      <w:r w:rsidRPr="00EB606B">
        <w:rPr>
          <w:rFonts w:cs="AvenirLTStd-Light"/>
        </w:rPr>
        <w:t xml:space="preserve"> fotos del tipo de vallado y de la calle y zona  en </w:t>
      </w:r>
      <w:proofErr w:type="spellStart"/>
      <w:r w:rsidRPr="00EB606B">
        <w:rPr>
          <w:rFonts w:cs="AvenirLTStd-Light"/>
        </w:rPr>
        <w:t>cuestion</w:t>
      </w:r>
      <w:proofErr w:type="spellEnd"/>
      <w:r w:rsidRPr="00EB606B">
        <w:rPr>
          <w:rFonts w:cs="AvenirLTStd-Light"/>
        </w:rPr>
        <w:t xml:space="preserve"> donde el paso por los pasos de peatones es muy peligroso.</w:t>
      </w:r>
    </w:p>
    <w:p w:rsidR="00EB606B" w:rsidRDefault="00EB606B" w:rsidP="00EB606B">
      <w:pPr>
        <w:rPr>
          <w:noProof/>
        </w:rPr>
      </w:pPr>
      <w:r>
        <w:rPr>
          <w:noProof/>
        </w:rPr>
        <w:t>Tipo de valla</w:t>
      </w:r>
    </w:p>
    <w:p w:rsidR="00EB606B" w:rsidRDefault="00EB606B" w:rsidP="00EB606B">
      <w:pPr>
        <w:rPr>
          <w:rFonts w:cs="AvenirLTStd-Light"/>
        </w:rPr>
      </w:pPr>
      <w:r w:rsidRPr="00EB606B">
        <w:rPr>
          <w:rFonts w:cs="AvenirLTStd-Light"/>
          <w:noProof/>
          <w:lang w:eastAsia="es-ES"/>
        </w:rPr>
        <w:drawing>
          <wp:inline distT="0" distB="0" distL="0" distR="0">
            <wp:extent cx="5400040" cy="319560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6B" w:rsidRDefault="00EB606B" w:rsidP="00EB606B">
      <w:pPr>
        <w:rPr>
          <w:noProof/>
        </w:rPr>
      </w:pPr>
      <w:r>
        <w:rPr>
          <w:noProof/>
        </w:rPr>
        <w:lastRenderedPageBreak/>
        <w:t>Zona a vallar</w:t>
      </w:r>
    </w:p>
    <w:p w:rsidR="00EB606B" w:rsidRDefault="00EB606B" w:rsidP="00EB606B">
      <w:r w:rsidRPr="00EB606B">
        <w:rPr>
          <w:noProof/>
          <w:lang w:eastAsia="es-ES"/>
        </w:rPr>
        <w:drawing>
          <wp:inline distT="0" distB="0" distL="0" distR="0">
            <wp:extent cx="5400040" cy="3053676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6B" w:rsidRDefault="00EB606B" w:rsidP="00EB606B">
      <w:pPr>
        <w:rPr>
          <w:noProof/>
        </w:rPr>
      </w:pPr>
      <w:r>
        <w:rPr>
          <w:noProof/>
        </w:rPr>
        <w:t>Zona a vallar</w:t>
      </w:r>
    </w:p>
    <w:p w:rsidR="00EB606B" w:rsidRDefault="00EB606B" w:rsidP="00EB606B">
      <w:r w:rsidRPr="00EB606B">
        <w:rPr>
          <w:noProof/>
          <w:lang w:eastAsia="es-ES"/>
        </w:rPr>
        <w:drawing>
          <wp:inline distT="0" distB="0" distL="0" distR="0">
            <wp:extent cx="5400040" cy="3064638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6B" w:rsidRPr="00DA62F3" w:rsidRDefault="00EB606B" w:rsidP="00EB606B">
      <w:pPr>
        <w:rPr>
          <w:noProof/>
          <w:lang w:val="es-ES_tradnl"/>
        </w:rPr>
      </w:pPr>
      <w:r w:rsidRPr="00DA62F3">
        <w:rPr>
          <w:noProof/>
          <w:lang w:val="es-ES_tradnl"/>
        </w:rPr>
        <w:t>Zona peligrosa porque siempre hay coches aparcados y cuando el peaton va a cruzar los coches que viene rapidos no te ven por los coches que hay aparcados</w:t>
      </w:r>
    </w:p>
    <w:p w:rsidR="00FD0FBD" w:rsidRDefault="00FD0FBD" w:rsidP="00FD0FBD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FD0FBD" w:rsidTr="00FD0FBD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FBD" w:rsidRDefault="00FD0FBD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FBD" w:rsidRDefault="0015087C">
            <w:r>
              <w:t>NO VALIDA. FUERA DE PRESUPUESTO</w:t>
            </w:r>
          </w:p>
        </w:tc>
      </w:tr>
      <w:tr w:rsidR="00FD0FBD" w:rsidTr="00FD0FBD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FBD" w:rsidRDefault="00FD0FBD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FBD" w:rsidRDefault="00FD0FBD"/>
        </w:tc>
      </w:tr>
      <w:tr w:rsidR="00FD0FBD" w:rsidTr="00FD0FBD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FBD" w:rsidRDefault="00FD0FBD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FBD" w:rsidRDefault="00FD0FBD"/>
        </w:tc>
      </w:tr>
      <w:tr w:rsidR="00FD0FBD" w:rsidTr="00FD0FBD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FBD" w:rsidRDefault="00FD0FBD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FBD" w:rsidRDefault="00FD0FBD"/>
        </w:tc>
      </w:tr>
    </w:tbl>
    <w:p w:rsidR="00FD0FBD" w:rsidRDefault="00FD0FBD" w:rsidP="00FD0FBD"/>
    <w:p w:rsidR="00133B5B" w:rsidRDefault="00FD0FBD" w:rsidP="00FD0FBD">
      <w:r>
        <w:t>* Si no es válida explicar el motivo</w:t>
      </w:r>
    </w:p>
    <w:sectPr w:rsidR="00133B5B" w:rsidSect="00EB606B">
      <w:pgSz w:w="11906" w:h="16838"/>
      <w:pgMar w:top="993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venirLTStd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attachedTemplate r:id="rId1"/>
  <w:defaultTabStop w:val="708"/>
  <w:hyphenationZone w:val="425"/>
  <w:characterSpacingControl w:val="doNotCompress"/>
  <w:compat/>
  <w:rsids>
    <w:rsidRoot w:val="00E66813"/>
    <w:rsid w:val="000B5DC1"/>
    <w:rsid w:val="00133B5B"/>
    <w:rsid w:val="0015087C"/>
    <w:rsid w:val="001A4056"/>
    <w:rsid w:val="001B4869"/>
    <w:rsid w:val="0020171E"/>
    <w:rsid w:val="0020551B"/>
    <w:rsid w:val="00216C71"/>
    <w:rsid w:val="002C1F72"/>
    <w:rsid w:val="0032786B"/>
    <w:rsid w:val="0036753C"/>
    <w:rsid w:val="003766F9"/>
    <w:rsid w:val="00383237"/>
    <w:rsid w:val="00390FE0"/>
    <w:rsid w:val="00397FB3"/>
    <w:rsid w:val="003D3DE6"/>
    <w:rsid w:val="003F3249"/>
    <w:rsid w:val="00410DF9"/>
    <w:rsid w:val="004313CB"/>
    <w:rsid w:val="004C1884"/>
    <w:rsid w:val="004E7E99"/>
    <w:rsid w:val="00577D63"/>
    <w:rsid w:val="00583EED"/>
    <w:rsid w:val="005A3640"/>
    <w:rsid w:val="005F1D25"/>
    <w:rsid w:val="00614997"/>
    <w:rsid w:val="00621CEE"/>
    <w:rsid w:val="006957D5"/>
    <w:rsid w:val="006B3F98"/>
    <w:rsid w:val="006C6EF6"/>
    <w:rsid w:val="006F35F9"/>
    <w:rsid w:val="00705E56"/>
    <w:rsid w:val="00716A7B"/>
    <w:rsid w:val="00717446"/>
    <w:rsid w:val="00756888"/>
    <w:rsid w:val="007E7631"/>
    <w:rsid w:val="00831E3B"/>
    <w:rsid w:val="008A2A38"/>
    <w:rsid w:val="008E2B0E"/>
    <w:rsid w:val="008F36E4"/>
    <w:rsid w:val="00902480"/>
    <w:rsid w:val="00910405"/>
    <w:rsid w:val="00925929"/>
    <w:rsid w:val="009B4584"/>
    <w:rsid w:val="009F2A69"/>
    <w:rsid w:val="00A1238D"/>
    <w:rsid w:val="00A40396"/>
    <w:rsid w:val="00AE3646"/>
    <w:rsid w:val="00B63903"/>
    <w:rsid w:val="00B8041E"/>
    <w:rsid w:val="00B9408D"/>
    <w:rsid w:val="00BA2B86"/>
    <w:rsid w:val="00BA634A"/>
    <w:rsid w:val="00BE62E7"/>
    <w:rsid w:val="00BF7CF1"/>
    <w:rsid w:val="00C04816"/>
    <w:rsid w:val="00C159CA"/>
    <w:rsid w:val="00C3083C"/>
    <w:rsid w:val="00C3311D"/>
    <w:rsid w:val="00C66598"/>
    <w:rsid w:val="00C71544"/>
    <w:rsid w:val="00DD488F"/>
    <w:rsid w:val="00DF15FB"/>
    <w:rsid w:val="00E0011C"/>
    <w:rsid w:val="00E12F66"/>
    <w:rsid w:val="00E13CF0"/>
    <w:rsid w:val="00E55E64"/>
    <w:rsid w:val="00E66813"/>
    <w:rsid w:val="00E7494F"/>
    <w:rsid w:val="00EB606B"/>
    <w:rsid w:val="00ED7875"/>
    <w:rsid w:val="00F23B53"/>
    <w:rsid w:val="00F30AA8"/>
    <w:rsid w:val="00F4597E"/>
    <w:rsid w:val="00FC03A6"/>
    <w:rsid w:val="00FC0695"/>
    <w:rsid w:val="00FD0FBD"/>
    <w:rsid w:val="00FF1D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F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D0F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705E5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25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59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K:\Presupuestos%20Participativos_correo\PROPUESTA%2042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PROPUESTA 42</Template>
  <TotalTime>0</TotalTime>
  <Pages>2</Pages>
  <Words>290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msantamaria</dc:creator>
  <cp:lastModifiedBy>eantonio</cp:lastModifiedBy>
  <cp:revision>3</cp:revision>
  <dcterms:created xsi:type="dcterms:W3CDTF">2016-12-27T23:14:00Z</dcterms:created>
  <dcterms:modified xsi:type="dcterms:W3CDTF">2016-12-28T10:50:00Z</dcterms:modified>
</cp:coreProperties>
</file>